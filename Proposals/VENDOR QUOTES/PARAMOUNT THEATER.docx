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69F52" w14:textId="77777777" w:rsidR="00E241BC" w:rsidRDefault="00A845FA">
      <w:pPr>
        <w:jc w:val="both"/>
        <w:rPr>
          <w:sz w:val="24"/>
        </w:rPr>
      </w:pPr>
      <w:r w:rsidRPr="00C97B44">
        <w:rPr>
          <w:noProof/>
          <w:sz w:val="24"/>
        </w:rPr>
        <w:drawing>
          <wp:inline distT="0" distB="0" distL="0" distR="0" wp14:anchorId="4FAB8B94" wp14:editId="031694B2">
            <wp:extent cx="6795770" cy="812800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577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AFC0E" w14:textId="77777777" w:rsidR="00E241BC" w:rsidRDefault="00E241BC">
      <w:pPr>
        <w:pBdr>
          <w:top w:val="single" w:sz="4" w:space="1" w:color="auto"/>
        </w:pBdr>
        <w:jc w:val="center"/>
        <w:rPr>
          <w:rFonts w:ascii="Californian FB" w:hAnsi="Californian FB" w:cs="Arial"/>
          <w:i/>
          <w:sz w:val="32"/>
          <w:szCs w:val="32"/>
        </w:rPr>
      </w:pPr>
      <w:r>
        <w:rPr>
          <w:rFonts w:ascii="Californian FB" w:hAnsi="Californian FB" w:cs="Arial"/>
          <w:i/>
          <w:sz w:val="32"/>
          <w:szCs w:val="32"/>
        </w:rPr>
        <w:t xml:space="preserve">P.O. Box </w:t>
      </w:r>
      <w:proofErr w:type="gramStart"/>
      <w:r>
        <w:rPr>
          <w:rFonts w:ascii="Californian FB" w:hAnsi="Californian FB" w:cs="Arial"/>
          <w:i/>
          <w:sz w:val="32"/>
          <w:szCs w:val="32"/>
        </w:rPr>
        <w:t>2300,  Monroe</w:t>
      </w:r>
      <w:proofErr w:type="gramEnd"/>
      <w:r>
        <w:rPr>
          <w:rFonts w:ascii="Californian FB" w:hAnsi="Californian FB" w:cs="Arial"/>
          <w:i/>
          <w:sz w:val="32"/>
          <w:szCs w:val="32"/>
        </w:rPr>
        <w:t>, NY 10949</w:t>
      </w:r>
    </w:p>
    <w:p w14:paraId="03949B40" w14:textId="77777777" w:rsidR="00E241BC" w:rsidRDefault="00E241BC">
      <w:pPr>
        <w:pBdr>
          <w:top w:val="single" w:sz="4" w:space="1" w:color="auto"/>
        </w:pBdr>
        <w:jc w:val="center"/>
        <w:rPr>
          <w:rFonts w:ascii="Californian FB" w:hAnsi="Californian FB" w:cs="Arial"/>
          <w:i/>
          <w:sz w:val="28"/>
          <w:szCs w:val="28"/>
        </w:rPr>
      </w:pPr>
      <w:r>
        <w:rPr>
          <w:rFonts w:ascii="Californian FB" w:hAnsi="Californian FB" w:cs="Arial"/>
          <w:i/>
          <w:sz w:val="28"/>
          <w:szCs w:val="28"/>
        </w:rPr>
        <w:t xml:space="preserve">   Ph:  845 781-7327   •   </w:t>
      </w:r>
      <w:r>
        <w:rPr>
          <w:rFonts w:ascii="Californian FB" w:hAnsi="Californian FB" w:cs="Arial"/>
          <w:sz w:val="28"/>
          <w:szCs w:val="28"/>
          <w:u w:val="single"/>
        </w:rPr>
        <w:t xml:space="preserve">Certified </w:t>
      </w:r>
      <w:proofErr w:type="gramStart"/>
      <w:r>
        <w:rPr>
          <w:rFonts w:ascii="Californian FB" w:hAnsi="Californian FB" w:cs="Arial"/>
          <w:sz w:val="28"/>
          <w:szCs w:val="28"/>
          <w:u w:val="single"/>
        </w:rPr>
        <w:t>WBE</w:t>
      </w:r>
      <w:r>
        <w:rPr>
          <w:rFonts w:ascii="Californian FB" w:hAnsi="Californian FB" w:cs="Arial"/>
          <w:sz w:val="28"/>
          <w:szCs w:val="28"/>
        </w:rPr>
        <w:t xml:space="preserve">  </w:t>
      </w:r>
      <w:r>
        <w:rPr>
          <w:rFonts w:ascii="Californian FB" w:hAnsi="Californian FB" w:cs="Arial"/>
          <w:i/>
          <w:sz w:val="28"/>
          <w:szCs w:val="28"/>
        </w:rPr>
        <w:t>•</w:t>
      </w:r>
      <w:proofErr w:type="gramEnd"/>
      <w:r>
        <w:rPr>
          <w:rFonts w:ascii="Californian FB" w:hAnsi="Californian FB" w:cs="Arial"/>
          <w:i/>
          <w:sz w:val="28"/>
          <w:szCs w:val="28"/>
        </w:rPr>
        <w:t xml:space="preserve">   Fax:  845 781-6797</w:t>
      </w:r>
    </w:p>
    <w:p w14:paraId="7714AAE2" w14:textId="77777777" w:rsidR="00883BC5" w:rsidRDefault="00883BC5" w:rsidP="00883BC5">
      <w:pPr>
        <w:tabs>
          <w:tab w:val="left" w:pos="2620"/>
        </w:tabs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</w:p>
    <w:p w14:paraId="6EEC88A0" w14:textId="77777777" w:rsidR="00883BC5" w:rsidRDefault="00883BC5" w:rsidP="00883BC5">
      <w:pPr>
        <w:tabs>
          <w:tab w:val="left" w:pos="2620"/>
        </w:tabs>
        <w:rPr>
          <w:sz w:val="24"/>
          <w:szCs w:val="24"/>
        </w:rPr>
      </w:pPr>
    </w:p>
    <w:p w14:paraId="03424AF4" w14:textId="77777777" w:rsidR="00A67E0E" w:rsidRDefault="00BC0FE6" w:rsidP="009324D3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</w:p>
    <w:p w14:paraId="08FCABAA" w14:textId="73381C7B" w:rsidR="00B01D50" w:rsidRDefault="00B01D50" w:rsidP="009324D3">
      <w:pPr>
        <w:rPr>
          <w:sz w:val="24"/>
          <w:szCs w:val="24"/>
        </w:rPr>
      </w:pPr>
    </w:p>
    <w:p w14:paraId="4AA97EF0" w14:textId="63779886" w:rsidR="0085619D" w:rsidRDefault="0085619D" w:rsidP="009324D3">
      <w:pPr>
        <w:rPr>
          <w:sz w:val="24"/>
          <w:szCs w:val="24"/>
        </w:rPr>
      </w:pPr>
    </w:p>
    <w:p w14:paraId="7E2336A0" w14:textId="68040A79" w:rsidR="0085619D" w:rsidRDefault="0085619D" w:rsidP="009324D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June 23, 2025</w:t>
      </w:r>
    </w:p>
    <w:p w14:paraId="7E12A536" w14:textId="2C58FFFB" w:rsidR="0085619D" w:rsidRDefault="0085619D" w:rsidP="009324D3">
      <w:pPr>
        <w:rPr>
          <w:sz w:val="24"/>
          <w:szCs w:val="24"/>
        </w:rPr>
      </w:pPr>
    </w:p>
    <w:p w14:paraId="6D61014B" w14:textId="65458DCC" w:rsidR="0085619D" w:rsidRDefault="0085619D" w:rsidP="009324D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To: Montana Contracting</w:t>
      </w:r>
    </w:p>
    <w:p w14:paraId="385DC29F" w14:textId="00001CBE" w:rsidR="0085619D" w:rsidRDefault="0085619D" w:rsidP="009324D3">
      <w:pPr>
        <w:rPr>
          <w:sz w:val="24"/>
          <w:szCs w:val="24"/>
        </w:rPr>
      </w:pPr>
    </w:p>
    <w:p w14:paraId="1F5B435F" w14:textId="0D4933A7" w:rsidR="0085619D" w:rsidRDefault="0085619D" w:rsidP="009324D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Attn: Steve </w:t>
      </w:r>
      <w:proofErr w:type="spellStart"/>
      <w:r>
        <w:rPr>
          <w:sz w:val="24"/>
          <w:szCs w:val="24"/>
        </w:rPr>
        <w:t>Catalanotto</w:t>
      </w:r>
      <w:proofErr w:type="spellEnd"/>
    </w:p>
    <w:p w14:paraId="4C4F5766" w14:textId="1AD8B3B5" w:rsidR="0085619D" w:rsidRDefault="0085619D" w:rsidP="009324D3">
      <w:pPr>
        <w:rPr>
          <w:sz w:val="24"/>
          <w:szCs w:val="24"/>
        </w:rPr>
      </w:pPr>
    </w:p>
    <w:p w14:paraId="0672DD75" w14:textId="2CBF8F72" w:rsidR="0085619D" w:rsidRDefault="0085619D" w:rsidP="009324D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Re: Paramount Theater</w:t>
      </w:r>
    </w:p>
    <w:p w14:paraId="4BEED1C5" w14:textId="23F245BD" w:rsidR="0085619D" w:rsidRDefault="0085619D" w:rsidP="009324D3">
      <w:pPr>
        <w:rPr>
          <w:sz w:val="24"/>
          <w:szCs w:val="24"/>
        </w:rPr>
      </w:pPr>
    </w:p>
    <w:p w14:paraId="206A2EF7" w14:textId="100619E1" w:rsidR="0085619D" w:rsidRDefault="0085619D" w:rsidP="009324D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We are pleased to submit our proposal for the </w:t>
      </w:r>
      <w:proofErr w:type="gramStart"/>
      <w:r>
        <w:rPr>
          <w:sz w:val="24"/>
          <w:szCs w:val="24"/>
        </w:rPr>
        <w:t>above named</w:t>
      </w:r>
      <w:proofErr w:type="gramEnd"/>
      <w:r>
        <w:rPr>
          <w:sz w:val="24"/>
          <w:szCs w:val="24"/>
        </w:rPr>
        <w:t xml:space="preserve"> project.</w:t>
      </w:r>
    </w:p>
    <w:p w14:paraId="551B9318" w14:textId="1DE6EF11" w:rsidR="0085619D" w:rsidRDefault="0085619D" w:rsidP="009324D3">
      <w:pPr>
        <w:rPr>
          <w:sz w:val="24"/>
          <w:szCs w:val="24"/>
        </w:rPr>
      </w:pPr>
    </w:p>
    <w:p w14:paraId="3F6E0F81" w14:textId="228C6A25" w:rsidR="0085619D" w:rsidRDefault="0085619D" w:rsidP="009324D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FURNISH AND INSTALL Toilet </w:t>
      </w:r>
      <w:proofErr w:type="gramStart"/>
      <w:r>
        <w:rPr>
          <w:sz w:val="24"/>
          <w:szCs w:val="24"/>
        </w:rPr>
        <w:t>partitions(</w:t>
      </w:r>
      <w:proofErr w:type="gramEnd"/>
      <w:r>
        <w:rPr>
          <w:sz w:val="24"/>
          <w:szCs w:val="24"/>
        </w:rPr>
        <w:t>GLOBAL)</w:t>
      </w:r>
    </w:p>
    <w:p w14:paraId="7FD0C795" w14:textId="269937D3" w:rsidR="0085619D" w:rsidRDefault="0085619D" w:rsidP="009324D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</w:t>
      </w:r>
    </w:p>
    <w:p w14:paraId="5EFF5777" w14:textId="173D83AE" w:rsidR="0085619D" w:rsidRDefault="0085619D" w:rsidP="009324D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10 ea.                 Toilet Compartments</w:t>
      </w:r>
    </w:p>
    <w:p w14:paraId="2DF15931" w14:textId="72253445" w:rsidR="0085619D" w:rsidRDefault="0085619D" w:rsidP="009324D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3 ea.                 Urinal Screens Wall Hung</w:t>
      </w:r>
    </w:p>
    <w:p w14:paraId="185326EE" w14:textId="139D4C72" w:rsidR="0085619D" w:rsidRDefault="0085619D" w:rsidP="009324D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Stainless Steel, Headrail Braced, 58” High Panels and Doors, </w:t>
      </w:r>
      <w:r w:rsidR="00DF57D7">
        <w:rPr>
          <w:sz w:val="24"/>
          <w:szCs w:val="24"/>
        </w:rPr>
        <w:t xml:space="preserve">Stainless Steel Continuous Wall </w:t>
      </w:r>
    </w:p>
    <w:p w14:paraId="148A6471" w14:textId="00C77F44" w:rsidR="00DF57D7" w:rsidRDefault="00DF57D7" w:rsidP="009324D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Brackets, Stainless Steel hardware.</w:t>
      </w:r>
    </w:p>
    <w:p w14:paraId="64E6509F" w14:textId="77777777" w:rsidR="00DF57D7" w:rsidRDefault="00DF57D7" w:rsidP="009324D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NO SPEC SEEN ANY CHANGES WILL AFFECT PRICING   </w:t>
      </w:r>
    </w:p>
    <w:p w14:paraId="0069F4D3" w14:textId="3F0E3411" w:rsidR="00DF57D7" w:rsidRDefault="00DF57D7" w:rsidP="009324D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.............$17,450.00                                                                                                             </w:t>
      </w:r>
    </w:p>
    <w:p w14:paraId="7F930845" w14:textId="1EF0582E" w:rsidR="00DF57D7" w:rsidRDefault="00DF57D7" w:rsidP="009324D3">
      <w:pPr>
        <w:rPr>
          <w:sz w:val="24"/>
          <w:szCs w:val="24"/>
        </w:rPr>
      </w:pPr>
    </w:p>
    <w:p w14:paraId="057394B0" w14:textId="5C0F1B2A" w:rsidR="00DF57D7" w:rsidRDefault="00DF57D7" w:rsidP="009324D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FURNISH ONLY Toilet </w:t>
      </w:r>
      <w:proofErr w:type="gramStart"/>
      <w:r>
        <w:rPr>
          <w:sz w:val="24"/>
          <w:szCs w:val="24"/>
        </w:rPr>
        <w:t>SAccessories(</w:t>
      </w:r>
      <w:proofErr w:type="gramEnd"/>
      <w:r>
        <w:rPr>
          <w:sz w:val="24"/>
          <w:szCs w:val="24"/>
        </w:rPr>
        <w:t>ASI)</w:t>
      </w:r>
    </w:p>
    <w:p w14:paraId="4A921092" w14:textId="6092839C" w:rsidR="00116DC8" w:rsidRDefault="00116DC8" w:rsidP="009324D3">
      <w:pPr>
        <w:rPr>
          <w:sz w:val="24"/>
          <w:szCs w:val="24"/>
        </w:rPr>
      </w:pPr>
    </w:p>
    <w:p w14:paraId="6FCFD7F4" w14:textId="4948B008" w:rsidR="00116DC8" w:rsidRDefault="00116DC8" w:rsidP="009324D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1</w:t>
      </w:r>
      <w:r w:rsidR="003C4620">
        <w:rPr>
          <w:sz w:val="24"/>
          <w:szCs w:val="24"/>
        </w:rPr>
        <w:t>3</w:t>
      </w:r>
      <w:r>
        <w:rPr>
          <w:sz w:val="24"/>
          <w:szCs w:val="24"/>
        </w:rPr>
        <w:t xml:space="preserve"> ea.          0042-41              Toilet paper Holder SM Black</w:t>
      </w:r>
    </w:p>
    <w:p w14:paraId="29382285" w14:textId="075350FB" w:rsidR="00116DC8" w:rsidRDefault="00116DC8" w:rsidP="009324D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1</w:t>
      </w:r>
      <w:r w:rsidR="003C4620">
        <w:rPr>
          <w:sz w:val="24"/>
          <w:szCs w:val="24"/>
        </w:rPr>
        <w:t>3</w:t>
      </w:r>
      <w:r>
        <w:rPr>
          <w:sz w:val="24"/>
          <w:szCs w:val="24"/>
        </w:rPr>
        <w:t>ea.          0477-SM-41       Seat Cover Dispenser SM Black</w:t>
      </w:r>
    </w:p>
    <w:p w14:paraId="41E5DA79" w14:textId="4B5C1553" w:rsidR="00116DC8" w:rsidRDefault="003C4620" w:rsidP="009324D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</w:t>
      </w:r>
      <w:proofErr w:type="gramStart"/>
      <w:r>
        <w:rPr>
          <w:sz w:val="24"/>
          <w:szCs w:val="24"/>
        </w:rPr>
        <w:t xml:space="preserve">10 </w:t>
      </w:r>
      <w:r w:rsidR="00116DC8">
        <w:rPr>
          <w:sz w:val="24"/>
          <w:szCs w:val="24"/>
        </w:rPr>
        <w:t xml:space="preserve"> ea.</w:t>
      </w:r>
      <w:proofErr w:type="gramEnd"/>
      <w:r w:rsidR="00116DC8">
        <w:rPr>
          <w:sz w:val="24"/>
          <w:szCs w:val="24"/>
        </w:rPr>
        <w:t xml:space="preserve">          0852-41              Sanitary napkin Disposal SM Black</w:t>
      </w:r>
    </w:p>
    <w:p w14:paraId="3F6505EF" w14:textId="046236D5" w:rsidR="00116DC8" w:rsidRDefault="00116DC8" w:rsidP="009324D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  <w:r w:rsidR="003C4620">
        <w:rPr>
          <w:sz w:val="24"/>
          <w:szCs w:val="24"/>
        </w:rPr>
        <w:t>5</w:t>
      </w:r>
      <w:r>
        <w:rPr>
          <w:sz w:val="24"/>
          <w:szCs w:val="24"/>
        </w:rPr>
        <w:t xml:space="preserve"> ea.          6474-41PC         Paper Towel Dispenser w/Waste Recessed Black</w:t>
      </w:r>
    </w:p>
    <w:p w14:paraId="070FE292" w14:textId="54EE84F5" w:rsidR="00116DC8" w:rsidRDefault="00116DC8" w:rsidP="009324D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  <w:r w:rsidR="003C4620">
        <w:rPr>
          <w:sz w:val="24"/>
          <w:szCs w:val="24"/>
        </w:rPr>
        <w:t>9</w:t>
      </w:r>
      <w:r>
        <w:rPr>
          <w:sz w:val="24"/>
          <w:szCs w:val="24"/>
        </w:rPr>
        <w:t xml:space="preserve"> ea.          290 2436-41       Mirror 24” x 36” Black</w:t>
      </w:r>
    </w:p>
    <w:p w14:paraId="548F8159" w14:textId="38E87B9F" w:rsidR="00116DC8" w:rsidRDefault="00116DC8" w:rsidP="009324D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2 ea.          9014-41              Diaper Changer Black</w:t>
      </w:r>
    </w:p>
    <w:p w14:paraId="49DB62E5" w14:textId="55283600" w:rsidR="00116DC8" w:rsidRDefault="00116DC8" w:rsidP="009324D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  <w:r w:rsidR="00C26FA2">
        <w:rPr>
          <w:sz w:val="24"/>
          <w:szCs w:val="24"/>
        </w:rPr>
        <w:t>1 ea.          0864-25-41        Sanitary Napkin Dispenser Black</w:t>
      </w:r>
    </w:p>
    <w:p w14:paraId="02AC7EF6" w14:textId="1A7BE1D1" w:rsidR="00C26FA2" w:rsidRDefault="00DB718A" w:rsidP="009324D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  <w:r w:rsidR="003C4620">
        <w:rPr>
          <w:sz w:val="24"/>
          <w:szCs w:val="24"/>
        </w:rPr>
        <w:t>9</w:t>
      </w:r>
      <w:r>
        <w:rPr>
          <w:sz w:val="24"/>
          <w:szCs w:val="24"/>
        </w:rPr>
        <w:t xml:space="preserve"> ea.          0397-41             Soap Dispenser Lavatory Mount Black</w:t>
      </w:r>
    </w:p>
    <w:p w14:paraId="691A4F8E" w14:textId="42B71E4F" w:rsidR="00DB718A" w:rsidRDefault="00DB718A" w:rsidP="009324D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  <w:r w:rsidR="003C4620">
        <w:rPr>
          <w:sz w:val="24"/>
          <w:szCs w:val="24"/>
        </w:rPr>
        <w:t xml:space="preserve">3 ea.          3801-41             Grab bar </w:t>
      </w:r>
      <w:proofErr w:type="gramStart"/>
      <w:r w:rsidR="003C4620">
        <w:rPr>
          <w:sz w:val="24"/>
          <w:szCs w:val="24"/>
        </w:rPr>
        <w:t>18”Black</w:t>
      </w:r>
      <w:proofErr w:type="gramEnd"/>
    </w:p>
    <w:p w14:paraId="5C83A254" w14:textId="0F4EBE87" w:rsidR="003C4620" w:rsidRDefault="003C4620" w:rsidP="009324D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3 ea.          3801-41             Grab Bar Black</w:t>
      </w:r>
    </w:p>
    <w:p w14:paraId="5AEFFAE3" w14:textId="21C8078E" w:rsidR="003C4620" w:rsidRDefault="003C4620" w:rsidP="009324D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3 ea.          3801-41             Grab bar Black</w:t>
      </w:r>
    </w:p>
    <w:p w14:paraId="5AE80DF8" w14:textId="4D0732CC" w:rsidR="00DB718A" w:rsidRDefault="00DB718A" w:rsidP="009324D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...........$</w:t>
      </w:r>
      <w:r w:rsidR="003C4620">
        <w:rPr>
          <w:sz w:val="24"/>
          <w:szCs w:val="24"/>
        </w:rPr>
        <w:t>$11,950.00</w:t>
      </w:r>
    </w:p>
    <w:p w14:paraId="1892EEB7" w14:textId="7C2A67C3" w:rsidR="00DF57D7" w:rsidRDefault="00DF57D7" w:rsidP="009324D3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</w:p>
    <w:p w14:paraId="29C32059" w14:textId="77777777" w:rsidR="0085619D" w:rsidRDefault="0085619D" w:rsidP="009324D3">
      <w:pPr>
        <w:rPr>
          <w:sz w:val="24"/>
          <w:szCs w:val="24"/>
        </w:rPr>
      </w:pPr>
    </w:p>
    <w:p w14:paraId="463BEADE" w14:textId="03AE1FAB" w:rsidR="0085619D" w:rsidRDefault="0085619D" w:rsidP="009324D3">
      <w:pPr>
        <w:rPr>
          <w:sz w:val="24"/>
          <w:szCs w:val="24"/>
        </w:rPr>
      </w:pPr>
    </w:p>
    <w:p w14:paraId="4A018E81" w14:textId="38C4CB39" w:rsidR="0085619D" w:rsidRDefault="0085619D" w:rsidP="009324D3">
      <w:pPr>
        <w:rPr>
          <w:sz w:val="24"/>
          <w:szCs w:val="24"/>
        </w:rPr>
      </w:pPr>
    </w:p>
    <w:p w14:paraId="70B513CF" w14:textId="6DC5DEB0" w:rsidR="0085619D" w:rsidRDefault="0085619D" w:rsidP="009324D3">
      <w:pPr>
        <w:rPr>
          <w:sz w:val="24"/>
          <w:szCs w:val="24"/>
        </w:rPr>
      </w:pPr>
    </w:p>
    <w:p w14:paraId="5AFCF4C1" w14:textId="354682D4" w:rsidR="0085619D" w:rsidRDefault="0085619D" w:rsidP="009324D3">
      <w:pPr>
        <w:rPr>
          <w:sz w:val="24"/>
          <w:szCs w:val="24"/>
        </w:rPr>
      </w:pPr>
    </w:p>
    <w:p w14:paraId="6D15DC60" w14:textId="7AB43526" w:rsidR="0085619D" w:rsidRDefault="0085619D" w:rsidP="009324D3">
      <w:pPr>
        <w:rPr>
          <w:sz w:val="24"/>
          <w:szCs w:val="24"/>
        </w:rPr>
      </w:pPr>
    </w:p>
    <w:p w14:paraId="6E67F0C2" w14:textId="248C295B" w:rsidR="0085619D" w:rsidRDefault="0085619D" w:rsidP="009324D3">
      <w:pPr>
        <w:rPr>
          <w:sz w:val="24"/>
          <w:szCs w:val="24"/>
        </w:rPr>
      </w:pPr>
    </w:p>
    <w:p w14:paraId="301B4AAC" w14:textId="220C6E52" w:rsidR="0085619D" w:rsidRDefault="0085619D" w:rsidP="009324D3">
      <w:pPr>
        <w:rPr>
          <w:sz w:val="24"/>
          <w:szCs w:val="24"/>
        </w:rPr>
      </w:pPr>
    </w:p>
    <w:p w14:paraId="51F0FE5A" w14:textId="255AB63D" w:rsidR="0085619D" w:rsidRDefault="0085619D" w:rsidP="009324D3">
      <w:pPr>
        <w:rPr>
          <w:sz w:val="24"/>
          <w:szCs w:val="24"/>
        </w:rPr>
      </w:pPr>
    </w:p>
    <w:p w14:paraId="240DF916" w14:textId="471979F0" w:rsidR="0085619D" w:rsidRDefault="0085619D" w:rsidP="009324D3">
      <w:pPr>
        <w:rPr>
          <w:sz w:val="24"/>
          <w:szCs w:val="24"/>
        </w:rPr>
      </w:pPr>
    </w:p>
    <w:p w14:paraId="3767C7D3" w14:textId="2369C91D" w:rsidR="0085619D" w:rsidRDefault="0085619D" w:rsidP="009324D3">
      <w:pPr>
        <w:rPr>
          <w:sz w:val="24"/>
          <w:szCs w:val="24"/>
        </w:rPr>
      </w:pPr>
    </w:p>
    <w:p w14:paraId="2C5520BF" w14:textId="58D6169A" w:rsidR="0085619D" w:rsidRDefault="0085619D" w:rsidP="009324D3">
      <w:pPr>
        <w:rPr>
          <w:sz w:val="24"/>
          <w:szCs w:val="24"/>
        </w:rPr>
      </w:pPr>
    </w:p>
    <w:p w14:paraId="282DFC45" w14:textId="0733B33E" w:rsidR="0085619D" w:rsidRDefault="0085619D" w:rsidP="009324D3">
      <w:pPr>
        <w:rPr>
          <w:sz w:val="24"/>
          <w:szCs w:val="24"/>
        </w:rPr>
      </w:pPr>
    </w:p>
    <w:p w14:paraId="657012A2" w14:textId="1787CB23" w:rsidR="0085619D" w:rsidRDefault="0085619D" w:rsidP="009324D3">
      <w:pPr>
        <w:rPr>
          <w:sz w:val="24"/>
          <w:szCs w:val="24"/>
        </w:rPr>
      </w:pPr>
    </w:p>
    <w:p w14:paraId="4F88C1F9" w14:textId="4C865981" w:rsidR="0085619D" w:rsidRDefault="0085619D" w:rsidP="009324D3">
      <w:pPr>
        <w:rPr>
          <w:sz w:val="24"/>
          <w:szCs w:val="24"/>
        </w:rPr>
      </w:pPr>
    </w:p>
    <w:p w14:paraId="592480DB" w14:textId="687026FA" w:rsidR="0085619D" w:rsidRDefault="0085619D" w:rsidP="009324D3">
      <w:pPr>
        <w:rPr>
          <w:sz w:val="24"/>
          <w:szCs w:val="24"/>
        </w:rPr>
      </w:pPr>
    </w:p>
    <w:p w14:paraId="3194215C" w14:textId="1AD0866A" w:rsidR="0085619D" w:rsidRDefault="0085619D" w:rsidP="009324D3">
      <w:pPr>
        <w:rPr>
          <w:sz w:val="24"/>
          <w:szCs w:val="24"/>
        </w:rPr>
      </w:pPr>
    </w:p>
    <w:p w14:paraId="4CC148A1" w14:textId="2E0C2434" w:rsidR="0085619D" w:rsidRDefault="0085619D" w:rsidP="009324D3">
      <w:pPr>
        <w:rPr>
          <w:sz w:val="24"/>
          <w:szCs w:val="24"/>
        </w:rPr>
      </w:pPr>
    </w:p>
    <w:p w14:paraId="22D59EF5" w14:textId="783FDC17" w:rsidR="0085619D" w:rsidRDefault="0085619D" w:rsidP="009324D3">
      <w:pPr>
        <w:rPr>
          <w:sz w:val="24"/>
          <w:szCs w:val="24"/>
        </w:rPr>
      </w:pPr>
    </w:p>
    <w:p w14:paraId="44EB5C4F" w14:textId="14412994" w:rsidR="0085619D" w:rsidRDefault="0085619D" w:rsidP="009324D3">
      <w:pPr>
        <w:rPr>
          <w:sz w:val="24"/>
          <w:szCs w:val="24"/>
        </w:rPr>
      </w:pPr>
    </w:p>
    <w:p w14:paraId="22E4D54E" w14:textId="3FD7D033" w:rsidR="0085619D" w:rsidRDefault="0085619D" w:rsidP="009324D3">
      <w:pPr>
        <w:rPr>
          <w:sz w:val="24"/>
          <w:szCs w:val="24"/>
        </w:rPr>
      </w:pPr>
    </w:p>
    <w:p w14:paraId="555B1D93" w14:textId="238A8392" w:rsidR="0085619D" w:rsidRDefault="0085619D" w:rsidP="009324D3">
      <w:pPr>
        <w:rPr>
          <w:sz w:val="24"/>
          <w:szCs w:val="24"/>
        </w:rPr>
      </w:pPr>
    </w:p>
    <w:p w14:paraId="13E6327C" w14:textId="012B8C9A" w:rsidR="0085619D" w:rsidRDefault="0085619D" w:rsidP="009324D3">
      <w:pPr>
        <w:rPr>
          <w:sz w:val="24"/>
          <w:szCs w:val="24"/>
        </w:rPr>
      </w:pPr>
    </w:p>
    <w:p w14:paraId="7EBDA358" w14:textId="77777777" w:rsidR="0085619D" w:rsidRDefault="0085619D" w:rsidP="009324D3">
      <w:pPr>
        <w:rPr>
          <w:sz w:val="24"/>
          <w:szCs w:val="24"/>
        </w:rPr>
      </w:pPr>
    </w:p>
    <w:p w14:paraId="52ECACD1" w14:textId="5CAEBC12" w:rsidR="00B01D50" w:rsidRDefault="00B01D50" w:rsidP="009324D3">
      <w:pPr>
        <w:rPr>
          <w:sz w:val="24"/>
          <w:szCs w:val="24"/>
        </w:rPr>
      </w:pPr>
    </w:p>
    <w:p w14:paraId="3671D8D4" w14:textId="4BF54433" w:rsidR="00B01D50" w:rsidRDefault="00B01D50" w:rsidP="009324D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QUALIFICATIONS</w:t>
      </w:r>
    </w:p>
    <w:p w14:paraId="1B463AC3" w14:textId="7C803D9B" w:rsidR="00B01D50" w:rsidRDefault="00B01D50" w:rsidP="009324D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Excludes Tax</w:t>
      </w:r>
    </w:p>
    <w:p w14:paraId="5EC86010" w14:textId="59A043B5" w:rsidR="00B01D50" w:rsidRDefault="00B01D50" w:rsidP="009324D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Delivered Price</w:t>
      </w:r>
    </w:p>
    <w:p w14:paraId="74525A68" w14:textId="68D49236" w:rsidR="00B01D50" w:rsidRDefault="00B01D50" w:rsidP="009324D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proofErr w:type="spellStart"/>
      <w:proofErr w:type="gramStart"/>
      <w:r>
        <w:rPr>
          <w:sz w:val="24"/>
          <w:szCs w:val="24"/>
        </w:rPr>
        <w:t>Terms:TBD</w:t>
      </w:r>
      <w:proofErr w:type="spellEnd"/>
      <w:proofErr w:type="gramEnd"/>
    </w:p>
    <w:p w14:paraId="3DF9FF81" w14:textId="3B4FF091" w:rsidR="00B01D50" w:rsidRDefault="00B01D50" w:rsidP="009324D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Pricing Firm for 30 Days From date of Proposal</w:t>
      </w:r>
    </w:p>
    <w:p w14:paraId="04CCB708" w14:textId="7B4264BC" w:rsidR="00B01D50" w:rsidRDefault="00B01D50" w:rsidP="009324D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GC to Accept All Material</w:t>
      </w:r>
    </w:p>
    <w:p w14:paraId="3D1F7F4D" w14:textId="3A90F04F" w:rsidR="00B01D50" w:rsidRDefault="00B01D50" w:rsidP="009324D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Blocking and Hoisting Excluded</w:t>
      </w:r>
    </w:p>
    <w:p w14:paraId="655FDED0" w14:textId="4013AD3A" w:rsidR="00B01D50" w:rsidRDefault="00B01D50" w:rsidP="009324D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This proposal as Per Quoted Quantities and Model #’s Only</w:t>
      </w:r>
    </w:p>
    <w:p w14:paraId="7B9C5A9D" w14:textId="77777777" w:rsidR="009E7BFD" w:rsidRDefault="009E7BFD" w:rsidP="009324D3">
      <w:pPr>
        <w:rPr>
          <w:sz w:val="24"/>
          <w:szCs w:val="24"/>
        </w:rPr>
      </w:pPr>
    </w:p>
    <w:p w14:paraId="180FE335" w14:textId="348C326F" w:rsidR="00BB445E" w:rsidRDefault="00BB445E" w:rsidP="009324D3">
      <w:pPr>
        <w:rPr>
          <w:sz w:val="24"/>
          <w:szCs w:val="24"/>
        </w:rPr>
      </w:pPr>
    </w:p>
    <w:p w14:paraId="01779F6D" w14:textId="652BB691" w:rsidR="00BB445E" w:rsidRDefault="00BB445E" w:rsidP="009324D3">
      <w:pPr>
        <w:rPr>
          <w:sz w:val="24"/>
          <w:szCs w:val="24"/>
        </w:rPr>
      </w:pPr>
    </w:p>
    <w:p w14:paraId="5907CBB1" w14:textId="1B1E23A3" w:rsidR="00BB445E" w:rsidRDefault="00BB445E" w:rsidP="009324D3">
      <w:pPr>
        <w:rPr>
          <w:sz w:val="24"/>
          <w:szCs w:val="24"/>
        </w:rPr>
      </w:pPr>
    </w:p>
    <w:p w14:paraId="6E49F1FD" w14:textId="25D56595" w:rsidR="00BB445E" w:rsidRDefault="00BB445E" w:rsidP="009324D3">
      <w:pPr>
        <w:rPr>
          <w:sz w:val="24"/>
          <w:szCs w:val="24"/>
        </w:rPr>
      </w:pPr>
    </w:p>
    <w:p w14:paraId="06A6C38C" w14:textId="46A89119" w:rsidR="00BB445E" w:rsidRDefault="00BB445E" w:rsidP="009324D3">
      <w:pPr>
        <w:rPr>
          <w:sz w:val="24"/>
          <w:szCs w:val="24"/>
        </w:rPr>
      </w:pPr>
    </w:p>
    <w:p w14:paraId="4BD3519C" w14:textId="04EEAC3C" w:rsidR="00BB445E" w:rsidRDefault="00BB445E" w:rsidP="009324D3">
      <w:pPr>
        <w:rPr>
          <w:sz w:val="24"/>
          <w:szCs w:val="24"/>
        </w:rPr>
      </w:pPr>
    </w:p>
    <w:p w14:paraId="5352361D" w14:textId="13F2D8D8" w:rsidR="00BB445E" w:rsidRDefault="00BB445E" w:rsidP="009324D3">
      <w:pPr>
        <w:rPr>
          <w:sz w:val="24"/>
          <w:szCs w:val="24"/>
        </w:rPr>
      </w:pPr>
    </w:p>
    <w:p w14:paraId="667595EE" w14:textId="4805C5E5" w:rsidR="00BB445E" w:rsidRDefault="00BB445E" w:rsidP="009324D3">
      <w:pPr>
        <w:rPr>
          <w:sz w:val="24"/>
          <w:szCs w:val="24"/>
        </w:rPr>
      </w:pPr>
    </w:p>
    <w:p w14:paraId="2085B464" w14:textId="44661DC5" w:rsidR="00BB445E" w:rsidRDefault="00BB445E" w:rsidP="009324D3">
      <w:pPr>
        <w:rPr>
          <w:sz w:val="24"/>
          <w:szCs w:val="24"/>
        </w:rPr>
      </w:pPr>
    </w:p>
    <w:p w14:paraId="1C90E64F" w14:textId="7DE03312" w:rsidR="00BB445E" w:rsidRDefault="00BB445E" w:rsidP="009324D3">
      <w:pPr>
        <w:rPr>
          <w:sz w:val="24"/>
          <w:szCs w:val="24"/>
        </w:rPr>
      </w:pPr>
    </w:p>
    <w:p w14:paraId="1D143998" w14:textId="2BF24008" w:rsidR="00BB445E" w:rsidRDefault="00BB445E" w:rsidP="009324D3">
      <w:pPr>
        <w:rPr>
          <w:sz w:val="24"/>
          <w:szCs w:val="24"/>
        </w:rPr>
      </w:pPr>
    </w:p>
    <w:p w14:paraId="078F3526" w14:textId="1BF695CC" w:rsidR="00BB445E" w:rsidRDefault="00BB445E" w:rsidP="009324D3">
      <w:pPr>
        <w:rPr>
          <w:sz w:val="24"/>
          <w:szCs w:val="24"/>
        </w:rPr>
      </w:pPr>
    </w:p>
    <w:p w14:paraId="7F08477E" w14:textId="7BAB9A17" w:rsidR="00722D5F" w:rsidRDefault="00722D5F" w:rsidP="009324D3">
      <w:pPr>
        <w:rPr>
          <w:sz w:val="24"/>
          <w:szCs w:val="24"/>
        </w:rPr>
      </w:pPr>
    </w:p>
    <w:p w14:paraId="01436529" w14:textId="118C92AA" w:rsidR="00722D5F" w:rsidRDefault="00722D5F" w:rsidP="009324D3">
      <w:pPr>
        <w:rPr>
          <w:sz w:val="24"/>
          <w:szCs w:val="24"/>
        </w:rPr>
      </w:pPr>
    </w:p>
    <w:p w14:paraId="58E34326" w14:textId="2193E169" w:rsidR="00722D5F" w:rsidRDefault="00722D5F" w:rsidP="009324D3">
      <w:pPr>
        <w:rPr>
          <w:sz w:val="24"/>
          <w:szCs w:val="24"/>
        </w:rPr>
      </w:pPr>
    </w:p>
    <w:p w14:paraId="413B37C9" w14:textId="17D7EE2B" w:rsidR="00722D5F" w:rsidRDefault="00722D5F" w:rsidP="009324D3">
      <w:pPr>
        <w:rPr>
          <w:sz w:val="24"/>
          <w:szCs w:val="24"/>
        </w:rPr>
      </w:pPr>
    </w:p>
    <w:p w14:paraId="51D89A6C" w14:textId="7DA900EA" w:rsidR="00722D5F" w:rsidRDefault="00722D5F" w:rsidP="009324D3">
      <w:pPr>
        <w:rPr>
          <w:sz w:val="24"/>
          <w:szCs w:val="24"/>
        </w:rPr>
      </w:pPr>
    </w:p>
    <w:p w14:paraId="57950F7C" w14:textId="0C7FF944" w:rsidR="00722D5F" w:rsidRDefault="00722D5F" w:rsidP="009324D3">
      <w:pPr>
        <w:rPr>
          <w:sz w:val="24"/>
          <w:szCs w:val="24"/>
        </w:rPr>
      </w:pPr>
    </w:p>
    <w:p w14:paraId="248A6ACA" w14:textId="6D2F8CFD" w:rsidR="00722D5F" w:rsidRDefault="00722D5F" w:rsidP="009324D3">
      <w:pPr>
        <w:rPr>
          <w:sz w:val="24"/>
          <w:szCs w:val="24"/>
        </w:rPr>
      </w:pPr>
    </w:p>
    <w:p w14:paraId="5440BC4C" w14:textId="52848926" w:rsidR="00722D5F" w:rsidRDefault="00722D5F" w:rsidP="009324D3">
      <w:pPr>
        <w:rPr>
          <w:sz w:val="24"/>
          <w:szCs w:val="24"/>
        </w:rPr>
      </w:pPr>
    </w:p>
    <w:p w14:paraId="418E52F7" w14:textId="0C11B79C" w:rsidR="00722D5F" w:rsidRDefault="00722D5F" w:rsidP="009324D3">
      <w:pPr>
        <w:rPr>
          <w:sz w:val="24"/>
          <w:szCs w:val="24"/>
        </w:rPr>
      </w:pPr>
    </w:p>
    <w:p w14:paraId="1EBD820A" w14:textId="67326D1B" w:rsidR="00722D5F" w:rsidRDefault="00722D5F" w:rsidP="009324D3">
      <w:pPr>
        <w:rPr>
          <w:sz w:val="24"/>
          <w:szCs w:val="24"/>
        </w:rPr>
      </w:pPr>
    </w:p>
    <w:p w14:paraId="14909CD9" w14:textId="0ADDE3DD" w:rsidR="00722D5F" w:rsidRDefault="00722D5F" w:rsidP="009324D3">
      <w:pPr>
        <w:rPr>
          <w:sz w:val="24"/>
          <w:szCs w:val="24"/>
        </w:rPr>
      </w:pPr>
    </w:p>
    <w:p w14:paraId="7D7B3D25" w14:textId="7BE5A68E" w:rsidR="00722D5F" w:rsidRDefault="00722D5F" w:rsidP="009324D3">
      <w:pPr>
        <w:rPr>
          <w:sz w:val="24"/>
          <w:szCs w:val="24"/>
        </w:rPr>
      </w:pPr>
    </w:p>
    <w:p w14:paraId="34338801" w14:textId="37F54FED" w:rsidR="00722D5F" w:rsidRDefault="00722D5F" w:rsidP="009324D3">
      <w:pPr>
        <w:rPr>
          <w:sz w:val="24"/>
          <w:szCs w:val="24"/>
        </w:rPr>
      </w:pPr>
    </w:p>
    <w:p w14:paraId="59080E76" w14:textId="77777777" w:rsidR="00722D5F" w:rsidRDefault="00722D5F" w:rsidP="009324D3">
      <w:pPr>
        <w:rPr>
          <w:sz w:val="24"/>
          <w:szCs w:val="24"/>
        </w:rPr>
      </w:pPr>
    </w:p>
    <w:p w14:paraId="2E8631E8" w14:textId="77777777" w:rsidR="009324D3" w:rsidRDefault="009324D3" w:rsidP="009324D3">
      <w:pPr>
        <w:rPr>
          <w:sz w:val="24"/>
          <w:szCs w:val="24"/>
        </w:rPr>
      </w:pPr>
    </w:p>
    <w:p w14:paraId="7A2FE7A2" w14:textId="1AF427AB" w:rsidR="00E84275" w:rsidRDefault="00E84275" w:rsidP="00C62079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</w:t>
      </w:r>
    </w:p>
    <w:p w14:paraId="35C2D147" w14:textId="77777777" w:rsidR="009324D3" w:rsidRDefault="009324D3" w:rsidP="009324D3">
      <w:pPr>
        <w:rPr>
          <w:sz w:val="24"/>
          <w:szCs w:val="24"/>
        </w:rPr>
      </w:pPr>
    </w:p>
    <w:p w14:paraId="0DE36F6E" w14:textId="77777777" w:rsidR="009324D3" w:rsidRDefault="009324D3" w:rsidP="009324D3">
      <w:pPr>
        <w:rPr>
          <w:sz w:val="24"/>
          <w:szCs w:val="24"/>
        </w:rPr>
      </w:pPr>
    </w:p>
    <w:p w14:paraId="6936923F" w14:textId="77777777" w:rsidR="009324D3" w:rsidRDefault="009324D3" w:rsidP="009324D3"/>
    <w:p w14:paraId="68B60C9D" w14:textId="77777777" w:rsidR="00A67E0E" w:rsidRDefault="00A67E0E"/>
    <w:p w14:paraId="2B0ED441" w14:textId="77777777" w:rsidR="00A67E0E" w:rsidRPr="00F963FE" w:rsidRDefault="00A67E0E">
      <w:pPr>
        <w:rPr>
          <w:sz w:val="24"/>
          <w:szCs w:val="24"/>
        </w:rPr>
      </w:pPr>
    </w:p>
    <w:p w14:paraId="72F186B2" w14:textId="77777777" w:rsidR="00D242E2" w:rsidRPr="00D242E2" w:rsidRDefault="005C4163" w:rsidP="00A67E0E">
      <w:pPr>
        <w:rPr>
          <w:sz w:val="24"/>
          <w:szCs w:val="24"/>
        </w:rPr>
      </w:pPr>
      <w:r>
        <w:tab/>
      </w:r>
      <w:r w:rsidR="00D242E2">
        <w:t xml:space="preserve"> </w:t>
      </w:r>
    </w:p>
    <w:p w14:paraId="36C946A3" w14:textId="77777777" w:rsidR="002A1714" w:rsidRDefault="002A1714">
      <w:pPr>
        <w:pStyle w:val="Heading3"/>
        <w:ind w:left="720"/>
      </w:pPr>
    </w:p>
    <w:p w14:paraId="62A7AB50" w14:textId="77777777" w:rsidR="00592D17" w:rsidRDefault="00592D17">
      <w:pPr>
        <w:tabs>
          <w:tab w:val="left" w:pos="4320"/>
          <w:tab w:val="decimal" w:leader="dot" w:pos="5760"/>
        </w:tabs>
        <w:ind w:left="720"/>
        <w:rPr>
          <w:sz w:val="24"/>
          <w:szCs w:val="24"/>
        </w:rPr>
      </w:pPr>
    </w:p>
    <w:p w14:paraId="5563FC92" w14:textId="77777777" w:rsidR="00592D17" w:rsidRDefault="00592D17">
      <w:pPr>
        <w:tabs>
          <w:tab w:val="left" w:pos="4320"/>
          <w:tab w:val="decimal" w:leader="dot" w:pos="5760"/>
        </w:tabs>
        <w:ind w:left="720"/>
        <w:rPr>
          <w:sz w:val="24"/>
          <w:szCs w:val="24"/>
        </w:rPr>
      </w:pPr>
    </w:p>
    <w:p w14:paraId="77DD4514" w14:textId="77777777" w:rsidR="001A36A9" w:rsidRDefault="001A36A9">
      <w:pPr>
        <w:tabs>
          <w:tab w:val="left" w:pos="4320"/>
          <w:tab w:val="decimal" w:leader="dot" w:pos="5760"/>
        </w:tabs>
        <w:ind w:left="720"/>
        <w:rPr>
          <w:sz w:val="24"/>
          <w:szCs w:val="24"/>
        </w:rPr>
      </w:pPr>
    </w:p>
    <w:p w14:paraId="7EAFFA83" w14:textId="77777777" w:rsidR="001A36A9" w:rsidRDefault="001A36A9">
      <w:pPr>
        <w:tabs>
          <w:tab w:val="left" w:pos="4320"/>
          <w:tab w:val="decimal" w:leader="dot" w:pos="5760"/>
        </w:tabs>
        <w:ind w:left="720"/>
        <w:rPr>
          <w:sz w:val="24"/>
          <w:szCs w:val="24"/>
        </w:rPr>
      </w:pPr>
    </w:p>
    <w:p w14:paraId="402A634F" w14:textId="77777777" w:rsidR="001A36A9" w:rsidRDefault="001A36A9">
      <w:pPr>
        <w:tabs>
          <w:tab w:val="left" w:pos="4320"/>
          <w:tab w:val="decimal" w:leader="dot" w:pos="5760"/>
        </w:tabs>
        <w:ind w:left="720"/>
        <w:rPr>
          <w:sz w:val="24"/>
          <w:szCs w:val="24"/>
        </w:rPr>
      </w:pPr>
    </w:p>
    <w:p w14:paraId="3530A0F2" w14:textId="77777777" w:rsidR="001A36A9" w:rsidRDefault="001A36A9">
      <w:pPr>
        <w:tabs>
          <w:tab w:val="left" w:pos="4320"/>
          <w:tab w:val="decimal" w:leader="dot" w:pos="5760"/>
        </w:tabs>
        <w:ind w:left="720"/>
        <w:rPr>
          <w:sz w:val="24"/>
          <w:szCs w:val="24"/>
        </w:rPr>
      </w:pPr>
    </w:p>
    <w:p w14:paraId="259B3630" w14:textId="77777777" w:rsidR="001A36A9" w:rsidRDefault="001A36A9">
      <w:pPr>
        <w:tabs>
          <w:tab w:val="left" w:pos="4320"/>
          <w:tab w:val="decimal" w:leader="dot" w:pos="5760"/>
        </w:tabs>
        <w:ind w:left="720"/>
        <w:rPr>
          <w:sz w:val="24"/>
          <w:szCs w:val="24"/>
        </w:rPr>
      </w:pPr>
    </w:p>
    <w:p w14:paraId="4E7A93D9" w14:textId="77777777" w:rsidR="001A36A9" w:rsidRDefault="001A36A9">
      <w:pPr>
        <w:tabs>
          <w:tab w:val="left" w:pos="4320"/>
          <w:tab w:val="decimal" w:leader="dot" w:pos="5760"/>
        </w:tabs>
        <w:ind w:left="720"/>
        <w:rPr>
          <w:sz w:val="24"/>
          <w:szCs w:val="24"/>
        </w:rPr>
      </w:pPr>
    </w:p>
    <w:p w14:paraId="4F86BF74" w14:textId="77777777" w:rsidR="001A36A9" w:rsidRDefault="001A36A9">
      <w:pPr>
        <w:tabs>
          <w:tab w:val="left" w:pos="4320"/>
          <w:tab w:val="decimal" w:leader="dot" w:pos="5760"/>
        </w:tabs>
        <w:ind w:left="720"/>
        <w:rPr>
          <w:sz w:val="24"/>
          <w:szCs w:val="24"/>
        </w:rPr>
      </w:pPr>
    </w:p>
    <w:p w14:paraId="7F6B93E3" w14:textId="77777777" w:rsidR="001A36A9" w:rsidRDefault="001A36A9">
      <w:pPr>
        <w:tabs>
          <w:tab w:val="left" w:pos="4320"/>
          <w:tab w:val="decimal" w:leader="dot" w:pos="5760"/>
        </w:tabs>
        <w:ind w:left="720"/>
        <w:rPr>
          <w:sz w:val="24"/>
          <w:szCs w:val="24"/>
        </w:rPr>
      </w:pPr>
    </w:p>
    <w:p w14:paraId="5D1567FF" w14:textId="77777777" w:rsidR="001A36A9" w:rsidRDefault="001A36A9">
      <w:pPr>
        <w:tabs>
          <w:tab w:val="left" w:pos="4320"/>
          <w:tab w:val="decimal" w:leader="dot" w:pos="5760"/>
        </w:tabs>
        <w:ind w:left="720"/>
        <w:rPr>
          <w:sz w:val="24"/>
          <w:szCs w:val="24"/>
        </w:rPr>
      </w:pPr>
    </w:p>
    <w:p w14:paraId="19437748" w14:textId="77777777" w:rsidR="001A36A9" w:rsidRDefault="001A36A9">
      <w:pPr>
        <w:tabs>
          <w:tab w:val="left" w:pos="4320"/>
          <w:tab w:val="decimal" w:leader="dot" w:pos="5760"/>
        </w:tabs>
        <w:ind w:left="720"/>
        <w:rPr>
          <w:sz w:val="24"/>
          <w:szCs w:val="24"/>
        </w:rPr>
      </w:pPr>
    </w:p>
    <w:p w14:paraId="4C43D03C" w14:textId="77777777" w:rsidR="001A36A9" w:rsidRDefault="001A36A9">
      <w:pPr>
        <w:tabs>
          <w:tab w:val="left" w:pos="4320"/>
          <w:tab w:val="decimal" w:leader="dot" w:pos="5760"/>
        </w:tabs>
        <w:ind w:left="720"/>
        <w:rPr>
          <w:sz w:val="24"/>
          <w:szCs w:val="24"/>
        </w:rPr>
      </w:pPr>
    </w:p>
    <w:p w14:paraId="609867C9" w14:textId="77777777" w:rsidR="00592D17" w:rsidRDefault="00592D17">
      <w:pPr>
        <w:tabs>
          <w:tab w:val="left" w:pos="4320"/>
          <w:tab w:val="decimal" w:leader="dot" w:pos="576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Thank you,</w:t>
      </w:r>
    </w:p>
    <w:p w14:paraId="51D269A1" w14:textId="77777777" w:rsidR="00592D17" w:rsidRDefault="00592D17">
      <w:pPr>
        <w:tabs>
          <w:tab w:val="left" w:pos="4320"/>
          <w:tab w:val="decimal" w:leader="dot" w:pos="5760"/>
        </w:tabs>
        <w:ind w:left="720"/>
        <w:rPr>
          <w:sz w:val="24"/>
          <w:szCs w:val="24"/>
        </w:rPr>
      </w:pPr>
    </w:p>
    <w:p w14:paraId="102B16A4" w14:textId="77777777" w:rsidR="00592D17" w:rsidRDefault="00592D17">
      <w:pPr>
        <w:tabs>
          <w:tab w:val="left" w:pos="4320"/>
          <w:tab w:val="decimal" w:leader="dot" w:pos="5760"/>
        </w:tabs>
        <w:ind w:left="720"/>
        <w:rPr>
          <w:sz w:val="24"/>
          <w:szCs w:val="24"/>
        </w:rPr>
      </w:pPr>
      <w:r>
        <w:rPr>
          <w:sz w:val="24"/>
          <w:szCs w:val="24"/>
        </w:rPr>
        <w:t>STEVEN GROSFLAM</w:t>
      </w:r>
    </w:p>
    <w:p w14:paraId="60103A30" w14:textId="77777777" w:rsidR="00E241BC" w:rsidRDefault="00E241BC">
      <w:pPr>
        <w:tabs>
          <w:tab w:val="left" w:pos="4320"/>
          <w:tab w:val="decimal" w:leader="dot" w:pos="5760"/>
        </w:tabs>
        <w:ind w:left="720"/>
        <w:rPr>
          <w:sz w:val="24"/>
          <w:szCs w:val="24"/>
        </w:rPr>
      </w:pPr>
    </w:p>
    <w:p w14:paraId="69952E82" w14:textId="77777777" w:rsidR="005C4163" w:rsidRDefault="005C4163">
      <w:pPr>
        <w:tabs>
          <w:tab w:val="left" w:pos="4320"/>
          <w:tab w:val="decimal" w:leader="dot" w:pos="5760"/>
        </w:tabs>
        <w:ind w:left="720"/>
        <w:rPr>
          <w:sz w:val="24"/>
          <w:szCs w:val="24"/>
        </w:rPr>
      </w:pPr>
    </w:p>
    <w:p w14:paraId="1B2620B9" w14:textId="77777777" w:rsidR="00A90674" w:rsidRDefault="00A90674">
      <w:pPr>
        <w:tabs>
          <w:tab w:val="left" w:pos="4320"/>
          <w:tab w:val="decimal" w:leader="dot" w:pos="5760"/>
        </w:tabs>
        <w:ind w:left="720"/>
        <w:rPr>
          <w:sz w:val="24"/>
          <w:szCs w:val="24"/>
        </w:rPr>
      </w:pPr>
      <w:r>
        <w:rPr>
          <w:sz w:val="24"/>
          <w:szCs w:val="24"/>
        </w:rPr>
        <w:t>Accepted by:</w:t>
      </w:r>
    </w:p>
    <w:p w14:paraId="20C2177A" w14:textId="77777777" w:rsidR="00A90674" w:rsidRPr="003B071D" w:rsidRDefault="00A90674">
      <w:pPr>
        <w:tabs>
          <w:tab w:val="left" w:pos="4320"/>
          <w:tab w:val="decimal" w:leader="dot" w:pos="5760"/>
        </w:tabs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</w:t>
      </w:r>
      <w:r w:rsidR="003B071D">
        <w:rPr>
          <w:sz w:val="24"/>
          <w:szCs w:val="24"/>
        </w:rPr>
        <w:tab/>
      </w:r>
    </w:p>
    <w:p w14:paraId="510B549F" w14:textId="77777777" w:rsidR="00A90674" w:rsidRDefault="00A90674">
      <w:pPr>
        <w:tabs>
          <w:tab w:val="left" w:pos="4320"/>
          <w:tab w:val="decimal" w:leader="dot" w:pos="5760"/>
        </w:tabs>
        <w:ind w:left="720"/>
        <w:rPr>
          <w:sz w:val="24"/>
          <w:szCs w:val="24"/>
        </w:rPr>
      </w:pPr>
      <w:r>
        <w:rPr>
          <w:sz w:val="24"/>
          <w:szCs w:val="24"/>
        </w:rPr>
        <w:t>Signature</w:t>
      </w:r>
    </w:p>
    <w:p w14:paraId="3ABA4588" w14:textId="77777777" w:rsidR="00A90674" w:rsidRDefault="00A90674">
      <w:pPr>
        <w:tabs>
          <w:tab w:val="left" w:pos="4320"/>
          <w:tab w:val="decimal" w:leader="dot" w:pos="5760"/>
        </w:tabs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</w:t>
      </w:r>
    </w:p>
    <w:p w14:paraId="170A5038" w14:textId="77777777" w:rsidR="00A90674" w:rsidRDefault="00A90674">
      <w:pPr>
        <w:tabs>
          <w:tab w:val="left" w:pos="4320"/>
          <w:tab w:val="decimal" w:leader="dot" w:pos="5760"/>
        </w:tabs>
        <w:ind w:left="720"/>
        <w:rPr>
          <w:sz w:val="24"/>
          <w:szCs w:val="24"/>
        </w:rPr>
      </w:pPr>
      <w:r>
        <w:rPr>
          <w:sz w:val="24"/>
          <w:szCs w:val="24"/>
        </w:rPr>
        <w:t>Print Name</w:t>
      </w:r>
    </w:p>
    <w:p w14:paraId="01B437B5" w14:textId="77777777" w:rsidR="003B071D" w:rsidRDefault="00A90674" w:rsidP="00E1776B">
      <w:pPr>
        <w:tabs>
          <w:tab w:val="left" w:pos="4320"/>
          <w:tab w:val="decimal" w:leader="dot" w:pos="5760"/>
        </w:tabs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</w:t>
      </w:r>
    </w:p>
    <w:p w14:paraId="79C9D98A" w14:textId="77777777" w:rsidR="00E241BC" w:rsidRDefault="00A90674" w:rsidP="00E1776B">
      <w:pPr>
        <w:tabs>
          <w:tab w:val="left" w:pos="4320"/>
          <w:tab w:val="decimal" w:leader="dot" w:pos="5760"/>
        </w:tabs>
        <w:ind w:left="720"/>
        <w:rPr>
          <w:rFonts w:ascii="Californian FB" w:hAnsi="Californian FB"/>
          <w:sz w:val="24"/>
        </w:rPr>
      </w:pPr>
      <w:r>
        <w:rPr>
          <w:sz w:val="24"/>
          <w:szCs w:val="24"/>
        </w:rPr>
        <w:t>Date</w:t>
      </w:r>
      <w:r w:rsidR="00E241BC">
        <w:tab/>
      </w:r>
    </w:p>
    <w:sectPr w:rsidR="00E241BC">
      <w:pgSz w:w="12240" w:h="15840"/>
      <w:pgMar w:top="540" w:right="1080" w:bottom="540" w:left="4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fornian FB">
    <w:panose1 w:val="0207040306080B030204"/>
    <w:charset w:val="4D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008B1"/>
    <w:multiLevelType w:val="hybridMultilevel"/>
    <w:tmpl w:val="D97037FC"/>
    <w:lvl w:ilvl="0" w:tplc="FCEEC20C">
      <w:start w:val="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29A90472"/>
    <w:multiLevelType w:val="hybridMultilevel"/>
    <w:tmpl w:val="B84EF8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9FD0DB2"/>
    <w:multiLevelType w:val="hybridMultilevel"/>
    <w:tmpl w:val="CBF2A000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B8354DD"/>
    <w:multiLevelType w:val="hybridMultilevel"/>
    <w:tmpl w:val="EC700A7E"/>
    <w:lvl w:ilvl="0" w:tplc="1F741C32">
      <w:start w:val="2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E6C50C1"/>
    <w:multiLevelType w:val="hybridMultilevel"/>
    <w:tmpl w:val="2FBA7F9E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3007D55"/>
    <w:multiLevelType w:val="hybridMultilevel"/>
    <w:tmpl w:val="424E0C8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98F7EC1"/>
    <w:multiLevelType w:val="hybridMultilevel"/>
    <w:tmpl w:val="7A5A4714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FD77B21"/>
    <w:multiLevelType w:val="hybridMultilevel"/>
    <w:tmpl w:val="B388FA6C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89C0630"/>
    <w:multiLevelType w:val="hybridMultilevel"/>
    <w:tmpl w:val="21DEB87A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CFE0C59"/>
    <w:multiLevelType w:val="hybridMultilevel"/>
    <w:tmpl w:val="F334D400"/>
    <w:lvl w:ilvl="0" w:tplc="8E12DFE4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6EEE77E3"/>
    <w:multiLevelType w:val="hybridMultilevel"/>
    <w:tmpl w:val="843A4258"/>
    <w:lvl w:ilvl="0" w:tplc="B84A88FA">
      <w:start w:val="2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10"/>
  </w:num>
  <w:num w:numId="5">
    <w:abstractNumId w:val="5"/>
  </w:num>
  <w:num w:numId="6">
    <w:abstractNumId w:val="8"/>
  </w:num>
  <w:num w:numId="7">
    <w:abstractNumId w:val="4"/>
  </w:num>
  <w:num w:numId="8">
    <w:abstractNumId w:val="6"/>
  </w:num>
  <w:num w:numId="9">
    <w:abstractNumId w:val="1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E66"/>
    <w:rsid w:val="0000104E"/>
    <w:rsid w:val="000058C8"/>
    <w:rsid w:val="00005E16"/>
    <w:rsid w:val="00012FAF"/>
    <w:rsid w:val="00022CB6"/>
    <w:rsid w:val="0002780A"/>
    <w:rsid w:val="00052C7A"/>
    <w:rsid w:val="00064B9F"/>
    <w:rsid w:val="000832C7"/>
    <w:rsid w:val="000950D0"/>
    <w:rsid w:val="000C116A"/>
    <w:rsid w:val="000D1E66"/>
    <w:rsid w:val="000D4001"/>
    <w:rsid w:val="000D5205"/>
    <w:rsid w:val="000F625F"/>
    <w:rsid w:val="001100EA"/>
    <w:rsid w:val="00115F71"/>
    <w:rsid w:val="001167A1"/>
    <w:rsid w:val="00116DC8"/>
    <w:rsid w:val="0013099B"/>
    <w:rsid w:val="0014038C"/>
    <w:rsid w:val="00161B82"/>
    <w:rsid w:val="00177ED9"/>
    <w:rsid w:val="001817D6"/>
    <w:rsid w:val="00187D3D"/>
    <w:rsid w:val="001A36A9"/>
    <w:rsid w:val="001B2D42"/>
    <w:rsid w:val="001B4383"/>
    <w:rsid w:val="001B65D6"/>
    <w:rsid w:val="001D729D"/>
    <w:rsid w:val="001E2D83"/>
    <w:rsid w:val="001F1A5F"/>
    <w:rsid w:val="001F3D49"/>
    <w:rsid w:val="001F7C54"/>
    <w:rsid w:val="00210C27"/>
    <w:rsid w:val="00211FE6"/>
    <w:rsid w:val="002140CE"/>
    <w:rsid w:val="002279AA"/>
    <w:rsid w:val="00243AAE"/>
    <w:rsid w:val="0025223D"/>
    <w:rsid w:val="00254E30"/>
    <w:rsid w:val="00292EC8"/>
    <w:rsid w:val="002A0756"/>
    <w:rsid w:val="002A1714"/>
    <w:rsid w:val="002B0189"/>
    <w:rsid w:val="002B0E2A"/>
    <w:rsid w:val="002B40A6"/>
    <w:rsid w:val="002B751A"/>
    <w:rsid w:val="002C1FB1"/>
    <w:rsid w:val="002E4377"/>
    <w:rsid w:val="0031315A"/>
    <w:rsid w:val="00314CEF"/>
    <w:rsid w:val="00326C08"/>
    <w:rsid w:val="00340F1C"/>
    <w:rsid w:val="00384953"/>
    <w:rsid w:val="00393C2D"/>
    <w:rsid w:val="003A0508"/>
    <w:rsid w:val="003A3E27"/>
    <w:rsid w:val="003A5B94"/>
    <w:rsid w:val="003B071D"/>
    <w:rsid w:val="003B162E"/>
    <w:rsid w:val="003B7422"/>
    <w:rsid w:val="003C0668"/>
    <w:rsid w:val="003C4620"/>
    <w:rsid w:val="003D6E05"/>
    <w:rsid w:val="003E268C"/>
    <w:rsid w:val="0041338C"/>
    <w:rsid w:val="00413EBA"/>
    <w:rsid w:val="00414DCC"/>
    <w:rsid w:val="00415BDC"/>
    <w:rsid w:val="004200C9"/>
    <w:rsid w:val="004356DC"/>
    <w:rsid w:val="00436EAD"/>
    <w:rsid w:val="00441AFC"/>
    <w:rsid w:val="004453F6"/>
    <w:rsid w:val="00452CAB"/>
    <w:rsid w:val="004773F8"/>
    <w:rsid w:val="00482698"/>
    <w:rsid w:val="004A0764"/>
    <w:rsid w:val="004A2085"/>
    <w:rsid w:val="004A20A2"/>
    <w:rsid w:val="004B3EA4"/>
    <w:rsid w:val="004C33E2"/>
    <w:rsid w:val="004C6725"/>
    <w:rsid w:val="004C6C97"/>
    <w:rsid w:val="004D5241"/>
    <w:rsid w:val="004E33B6"/>
    <w:rsid w:val="004E34B3"/>
    <w:rsid w:val="004E796F"/>
    <w:rsid w:val="004F0571"/>
    <w:rsid w:val="004F12F1"/>
    <w:rsid w:val="00501F43"/>
    <w:rsid w:val="00515B65"/>
    <w:rsid w:val="005262B4"/>
    <w:rsid w:val="00547328"/>
    <w:rsid w:val="00547D9E"/>
    <w:rsid w:val="005532FE"/>
    <w:rsid w:val="005748DA"/>
    <w:rsid w:val="00592D17"/>
    <w:rsid w:val="005A2F4A"/>
    <w:rsid w:val="005C4163"/>
    <w:rsid w:val="005D0453"/>
    <w:rsid w:val="005D692B"/>
    <w:rsid w:val="005F15CC"/>
    <w:rsid w:val="00606DA3"/>
    <w:rsid w:val="00611380"/>
    <w:rsid w:val="0062101D"/>
    <w:rsid w:val="006576A3"/>
    <w:rsid w:val="00662AFC"/>
    <w:rsid w:val="0066588D"/>
    <w:rsid w:val="006733A2"/>
    <w:rsid w:val="00675A2F"/>
    <w:rsid w:val="00677E2D"/>
    <w:rsid w:val="006828B0"/>
    <w:rsid w:val="006B4B97"/>
    <w:rsid w:val="006B4D07"/>
    <w:rsid w:val="006B66D1"/>
    <w:rsid w:val="006C6906"/>
    <w:rsid w:val="006D65C1"/>
    <w:rsid w:val="006E1B8C"/>
    <w:rsid w:val="006E53EE"/>
    <w:rsid w:val="006F2247"/>
    <w:rsid w:val="00702985"/>
    <w:rsid w:val="0071051C"/>
    <w:rsid w:val="00712876"/>
    <w:rsid w:val="00722D5F"/>
    <w:rsid w:val="007330A2"/>
    <w:rsid w:val="007816CC"/>
    <w:rsid w:val="00797609"/>
    <w:rsid w:val="007B4E59"/>
    <w:rsid w:val="007B65F5"/>
    <w:rsid w:val="007C29CD"/>
    <w:rsid w:val="007D4532"/>
    <w:rsid w:val="007D50FC"/>
    <w:rsid w:val="007E27B0"/>
    <w:rsid w:val="00811E20"/>
    <w:rsid w:val="008232E7"/>
    <w:rsid w:val="00826278"/>
    <w:rsid w:val="00826DEE"/>
    <w:rsid w:val="008323BC"/>
    <w:rsid w:val="008378E3"/>
    <w:rsid w:val="00850E8A"/>
    <w:rsid w:val="0085619D"/>
    <w:rsid w:val="00862F8F"/>
    <w:rsid w:val="00864EEC"/>
    <w:rsid w:val="008714AD"/>
    <w:rsid w:val="00883BC5"/>
    <w:rsid w:val="00891B5C"/>
    <w:rsid w:val="008B6FE9"/>
    <w:rsid w:val="008C6875"/>
    <w:rsid w:val="008D46A3"/>
    <w:rsid w:val="008F5F40"/>
    <w:rsid w:val="008F63A9"/>
    <w:rsid w:val="009101E2"/>
    <w:rsid w:val="00915A29"/>
    <w:rsid w:val="009324D3"/>
    <w:rsid w:val="0093396F"/>
    <w:rsid w:val="00941180"/>
    <w:rsid w:val="0095488E"/>
    <w:rsid w:val="00956DBC"/>
    <w:rsid w:val="00971A9A"/>
    <w:rsid w:val="00973A05"/>
    <w:rsid w:val="00984DB3"/>
    <w:rsid w:val="00993CF1"/>
    <w:rsid w:val="009A3130"/>
    <w:rsid w:val="009A338F"/>
    <w:rsid w:val="009D6997"/>
    <w:rsid w:val="009D7CDE"/>
    <w:rsid w:val="009E7BFD"/>
    <w:rsid w:val="00A03A8F"/>
    <w:rsid w:val="00A11334"/>
    <w:rsid w:val="00A256B1"/>
    <w:rsid w:val="00A2643E"/>
    <w:rsid w:val="00A67E0E"/>
    <w:rsid w:val="00A845FA"/>
    <w:rsid w:val="00A90674"/>
    <w:rsid w:val="00A957DC"/>
    <w:rsid w:val="00AC2F19"/>
    <w:rsid w:val="00AC7EDA"/>
    <w:rsid w:val="00AD6B4C"/>
    <w:rsid w:val="00AE7202"/>
    <w:rsid w:val="00AF2EF9"/>
    <w:rsid w:val="00AF380A"/>
    <w:rsid w:val="00AF3D4A"/>
    <w:rsid w:val="00AF3DD8"/>
    <w:rsid w:val="00B01D50"/>
    <w:rsid w:val="00B03682"/>
    <w:rsid w:val="00B741BF"/>
    <w:rsid w:val="00B84F2C"/>
    <w:rsid w:val="00B87EDF"/>
    <w:rsid w:val="00BA7B2D"/>
    <w:rsid w:val="00BB445E"/>
    <w:rsid w:val="00BB54B1"/>
    <w:rsid w:val="00BC0FE6"/>
    <w:rsid w:val="00BF0ECA"/>
    <w:rsid w:val="00BF544D"/>
    <w:rsid w:val="00C10015"/>
    <w:rsid w:val="00C2328A"/>
    <w:rsid w:val="00C25423"/>
    <w:rsid w:val="00C26FA2"/>
    <w:rsid w:val="00C36BBE"/>
    <w:rsid w:val="00C53D55"/>
    <w:rsid w:val="00C55F9D"/>
    <w:rsid w:val="00C62079"/>
    <w:rsid w:val="00C71DF5"/>
    <w:rsid w:val="00C979AA"/>
    <w:rsid w:val="00C97A4E"/>
    <w:rsid w:val="00C97B44"/>
    <w:rsid w:val="00CB2F35"/>
    <w:rsid w:val="00CC0E9B"/>
    <w:rsid w:val="00CC654D"/>
    <w:rsid w:val="00CD79F4"/>
    <w:rsid w:val="00D00891"/>
    <w:rsid w:val="00D029C8"/>
    <w:rsid w:val="00D04028"/>
    <w:rsid w:val="00D048A4"/>
    <w:rsid w:val="00D12C76"/>
    <w:rsid w:val="00D242E2"/>
    <w:rsid w:val="00D252F8"/>
    <w:rsid w:val="00D3610B"/>
    <w:rsid w:val="00D4353D"/>
    <w:rsid w:val="00D5190B"/>
    <w:rsid w:val="00D642E1"/>
    <w:rsid w:val="00D71455"/>
    <w:rsid w:val="00D7275D"/>
    <w:rsid w:val="00D943FC"/>
    <w:rsid w:val="00DB55E9"/>
    <w:rsid w:val="00DB6CC2"/>
    <w:rsid w:val="00DB718A"/>
    <w:rsid w:val="00DD03E0"/>
    <w:rsid w:val="00DF57D7"/>
    <w:rsid w:val="00DF7872"/>
    <w:rsid w:val="00E038BE"/>
    <w:rsid w:val="00E134D3"/>
    <w:rsid w:val="00E171E6"/>
    <w:rsid w:val="00E1776B"/>
    <w:rsid w:val="00E241BC"/>
    <w:rsid w:val="00E332D5"/>
    <w:rsid w:val="00E6669B"/>
    <w:rsid w:val="00E82EEC"/>
    <w:rsid w:val="00E84275"/>
    <w:rsid w:val="00EA3775"/>
    <w:rsid w:val="00EA558E"/>
    <w:rsid w:val="00EB74F3"/>
    <w:rsid w:val="00EC6BCC"/>
    <w:rsid w:val="00EF31D8"/>
    <w:rsid w:val="00F01649"/>
    <w:rsid w:val="00F203EE"/>
    <w:rsid w:val="00F3616F"/>
    <w:rsid w:val="00F74B49"/>
    <w:rsid w:val="00F8327F"/>
    <w:rsid w:val="00F85F7B"/>
    <w:rsid w:val="00F90B23"/>
    <w:rsid w:val="00F94B75"/>
    <w:rsid w:val="00F963FE"/>
    <w:rsid w:val="00F97081"/>
    <w:rsid w:val="00FA2523"/>
    <w:rsid w:val="00FB30AE"/>
    <w:rsid w:val="00FC0252"/>
    <w:rsid w:val="00FD046E"/>
    <w:rsid w:val="00FD48BF"/>
    <w:rsid w:val="00FE0D96"/>
    <w:rsid w:val="00FF0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3F6F05"/>
  <w15:chartTrackingRefBased/>
  <w15:docId w15:val="{C0515438-9050-944C-AB09-74868FEF8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widowControl w:val="0"/>
      <w:tabs>
        <w:tab w:val="left" w:pos="720"/>
        <w:tab w:val="left" w:pos="2430"/>
        <w:tab w:val="left" w:pos="4320"/>
        <w:tab w:val="left" w:pos="6480"/>
        <w:tab w:val="decimal" w:leader="dot" w:pos="8460"/>
      </w:tabs>
      <w:overflowPunct w:val="0"/>
      <w:autoSpaceDE w:val="0"/>
      <w:autoSpaceDN w:val="0"/>
      <w:adjustRightInd w:val="0"/>
      <w:outlineLvl w:val="0"/>
    </w:pPr>
    <w:rPr>
      <w:kern w:val="28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tabs>
        <w:tab w:val="left" w:pos="360"/>
      </w:tabs>
      <w:jc w:val="center"/>
      <w:outlineLvl w:val="1"/>
    </w:pPr>
    <w:rPr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widowControl w:val="0"/>
      <w:tabs>
        <w:tab w:val="left" w:pos="4320"/>
        <w:tab w:val="decimal" w:leader="dot" w:pos="5760"/>
      </w:tabs>
      <w:overflowPunct w:val="0"/>
      <w:autoSpaceDE w:val="0"/>
      <w:autoSpaceDN w:val="0"/>
      <w:adjustRightInd w:val="0"/>
      <w:outlineLvl w:val="2"/>
    </w:pPr>
    <w:rPr>
      <w:kern w:val="28"/>
      <w:sz w:val="24"/>
      <w:szCs w:val="24"/>
      <w:u w:val="single"/>
    </w:rPr>
  </w:style>
  <w:style w:type="paragraph" w:styleId="Heading4">
    <w:name w:val="heading 4"/>
    <w:basedOn w:val="Normal"/>
    <w:next w:val="Normal"/>
    <w:qFormat/>
    <w:pPr>
      <w:keepNext/>
      <w:widowControl w:val="0"/>
      <w:tabs>
        <w:tab w:val="left" w:pos="360"/>
      </w:tabs>
      <w:overflowPunct w:val="0"/>
      <w:autoSpaceDE w:val="0"/>
      <w:autoSpaceDN w:val="0"/>
      <w:adjustRightInd w:val="0"/>
      <w:jc w:val="both"/>
      <w:outlineLvl w:val="3"/>
    </w:pPr>
    <w:rPr>
      <w:kern w:val="28"/>
      <w:sz w:val="24"/>
    </w:rPr>
  </w:style>
  <w:style w:type="paragraph" w:styleId="Heading5">
    <w:name w:val="heading 5"/>
    <w:basedOn w:val="Normal"/>
    <w:next w:val="Normal"/>
    <w:qFormat/>
    <w:pPr>
      <w:keepNext/>
      <w:tabs>
        <w:tab w:val="left" w:pos="360"/>
        <w:tab w:val="left" w:pos="1080"/>
        <w:tab w:val="left" w:pos="2880"/>
        <w:tab w:val="left" w:pos="6480"/>
        <w:tab w:val="decimal" w:leader="dot" w:pos="8640"/>
      </w:tabs>
      <w:jc w:val="both"/>
      <w:outlineLvl w:val="4"/>
    </w:pPr>
    <w:rPr>
      <w:sz w:val="24"/>
      <w:szCs w:val="24"/>
      <w:u w:val="single"/>
    </w:rPr>
  </w:style>
  <w:style w:type="paragraph" w:styleId="Heading6">
    <w:name w:val="heading 6"/>
    <w:basedOn w:val="Normal"/>
    <w:next w:val="Normal"/>
    <w:qFormat/>
    <w:pPr>
      <w:keepNext/>
      <w:tabs>
        <w:tab w:val="left" w:pos="4320"/>
        <w:tab w:val="decimal" w:leader="dot" w:pos="5760"/>
      </w:tabs>
      <w:outlineLvl w:val="5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Return">
    <w:name w:val="envelope return"/>
    <w:basedOn w:val="Normal"/>
    <w:semiHidden/>
    <w:rPr>
      <w:sz w:val="24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qFormat/>
    <w:pPr>
      <w:pBdr>
        <w:top w:val="single" w:sz="4" w:space="1" w:color="auto"/>
      </w:pBdr>
    </w:pPr>
    <w:rPr>
      <w:rFonts w:ascii="Californian FB" w:hAnsi="Californian FB" w:cs="Arial"/>
      <w:i/>
      <w:sz w:val="34"/>
      <w:szCs w:val="40"/>
    </w:rPr>
  </w:style>
  <w:style w:type="character" w:styleId="Hyperlink">
    <w:name w:val="Hyperlink"/>
    <w:semiHidden/>
    <w:rPr>
      <w:color w:val="0000FF"/>
      <w:u w:val="single"/>
    </w:rPr>
  </w:style>
  <w:style w:type="character" w:styleId="FollowedHyperlink">
    <w:name w:val="FollowedHyperlink"/>
    <w:semiHidden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tevegrosflam/Library/Group%20Containers/UBF8T346G9.Office/User%20Content.localized/Templates.localized/BREWSTER%20CSC%20CAFetORIU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BREWSTER CSC CAFetORIUM.dotx</Template>
  <TotalTime>3</TotalTime>
  <Pages>3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MID-HUDSON SPECIALTIES CO., INC.</vt:lpstr>
    </vt:vector>
  </TitlesOfParts>
  <Company>Mid-Hudson Specialties Co Inc</Company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MID-HUDSON SPECIALTIES CO., INC.</dc:title>
  <dc:subject/>
  <dc:creator>Microsoft Office User</dc:creator>
  <cp:keywords/>
  <cp:lastModifiedBy>Microsoft Office User</cp:lastModifiedBy>
  <cp:revision>2</cp:revision>
  <cp:lastPrinted>2022-07-11T13:40:00Z</cp:lastPrinted>
  <dcterms:created xsi:type="dcterms:W3CDTF">2025-06-23T13:54:00Z</dcterms:created>
  <dcterms:modified xsi:type="dcterms:W3CDTF">2025-06-23T13:54:00Z</dcterms:modified>
</cp:coreProperties>
</file>